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D65E2" w14:textId="77777777" w:rsidR="00EA0CF4" w:rsidRPr="00BC7826" w:rsidRDefault="00EA0CF4" w:rsidP="00EA0CF4">
      <w:pPr>
        <w:tabs>
          <w:tab w:val="left" w:pos="540"/>
          <w:tab w:val="left" w:pos="1080"/>
          <w:tab w:val="left" w:pos="6480"/>
        </w:tabs>
        <w:ind w:left="-180" w:right="-630"/>
        <w:jc w:val="center"/>
        <w:rPr>
          <w:b/>
          <w:szCs w:val="24"/>
        </w:rPr>
      </w:pPr>
      <w:r w:rsidRPr="00BC7826">
        <w:rPr>
          <w:b/>
          <w:szCs w:val="24"/>
        </w:rPr>
        <w:t>BEFORE THE SUPREME COURT OF OHIO</w:t>
      </w:r>
    </w:p>
    <w:p w14:paraId="6DCA37EF" w14:textId="77777777" w:rsidR="00EA0CF4" w:rsidRPr="00BC7826" w:rsidRDefault="00EA0CF4" w:rsidP="00EA0CF4">
      <w:pPr>
        <w:tabs>
          <w:tab w:val="left" w:pos="540"/>
          <w:tab w:val="left" w:pos="1080"/>
          <w:tab w:val="left" w:pos="6480"/>
        </w:tabs>
        <w:ind w:left="-180" w:right="-630"/>
        <w:jc w:val="center"/>
        <w:rPr>
          <w:b/>
          <w:szCs w:val="24"/>
        </w:rPr>
      </w:pPr>
    </w:p>
    <w:p w14:paraId="2D65E609" w14:textId="77777777" w:rsidR="006E54CD" w:rsidRDefault="006E54CD" w:rsidP="006E54CD">
      <w:pPr>
        <w:tabs>
          <w:tab w:val="left" w:pos="540"/>
          <w:tab w:val="left" w:pos="1080"/>
          <w:tab w:val="left" w:pos="6480"/>
        </w:tabs>
        <w:ind w:left="-180" w:right="-630"/>
        <w:rPr>
          <w:b/>
          <w:szCs w:val="24"/>
        </w:rPr>
      </w:pPr>
    </w:p>
    <w:tbl>
      <w:tblPr>
        <w:tblStyle w:val="TableGrid"/>
        <w:tblW w:w="10355" w:type="dxa"/>
        <w:tblInd w:w="-2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5"/>
        <w:gridCol w:w="3690"/>
        <w:gridCol w:w="2340"/>
      </w:tblGrid>
      <w:tr w:rsidR="00FD5E68" w:rsidRPr="006E54CD" w14:paraId="4ED717C4" w14:textId="77777777" w:rsidTr="00FD5E68">
        <w:trPr>
          <w:trHeight w:val="267"/>
        </w:trPr>
        <w:tc>
          <w:tcPr>
            <w:tcW w:w="4325" w:type="dxa"/>
          </w:tcPr>
          <w:p w14:paraId="08E4BD32" w14:textId="507FA127" w:rsidR="00FD5E68" w:rsidRPr="006E54CD" w:rsidRDefault="00FD5E68" w:rsidP="006E54CD">
            <w:pPr>
              <w:tabs>
                <w:tab w:val="left" w:pos="540"/>
                <w:tab w:val="left" w:pos="1080"/>
                <w:tab w:val="left" w:pos="6480"/>
              </w:tabs>
              <w:ind w:right="-630"/>
              <w:rPr>
                <w:bCs/>
                <w:szCs w:val="24"/>
              </w:rPr>
            </w:pPr>
            <w:r w:rsidRPr="006E54CD">
              <w:rPr>
                <w:bCs/>
                <w:szCs w:val="24"/>
              </w:rPr>
              <w:t>In the Matter of the Application of</w:t>
            </w:r>
          </w:p>
        </w:tc>
        <w:tc>
          <w:tcPr>
            <w:tcW w:w="3690" w:type="dxa"/>
          </w:tcPr>
          <w:p w14:paraId="669CA225" w14:textId="77777777" w:rsidR="00FD5E68" w:rsidRPr="006E54CD" w:rsidRDefault="00FD5E68" w:rsidP="006E54CD">
            <w:pPr>
              <w:tabs>
                <w:tab w:val="left" w:pos="540"/>
                <w:tab w:val="left" w:pos="1080"/>
                <w:tab w:val="left" w:pos="6480"/>
              </w:tabs>
              <w:ind w:right="-630"/>
              <w:rPr>
                <w:bCs/>
                <w:szCs w:val="24"/>
              </w:rPr>
            </w:pPr>
          </w:p>
        </w:tc>
        <w:tc>
          <w:tcPr>
            <w:tcW w:w="2340" w:type="dxa"/>
          </w:tcPr>
          <w:p w14:paraId="4A3ADA57" w14:textId="4857AD35" w:rsidR="00FD5E68" w:rsidRPr="006E54CD" w:rsidRDefault="00FD5E68" w:rsidP="006E54CD">
            <w:pPr>
              <w:tabs>
                <w:tab w:val="left" w:pos="540"/>
                <w:tab w:val="left" w:pos="1080"/>
                <w:tab w:val="left" w:pos="6480"/>
              </w:tabs>
              <w:ind w:right="-630"/>
              <w:rPr>
                <w:bCs/>
                <w:szCs w:val="24"/>
              </w:rPr>
            </w:pPr>
          </w:p>
        </w:tc>
      </w:tr>
      <w:tr w:rsidR="00FD5E68" w:rsidRPr="006E54CD" w14:paraId="54556D1D" w14:textId="77777777" w:rsidTr="00FD5E68">
        <w:trPr>
          <w:trHeight w:val="927"/>
        </w:trPr>
        <w:tc>
          <w:tcPr>
            <w:tcW w:w="4325" w:type="dxa"/>
            <w:tcBorders>
              <w:bottom w:val="single" w:sz="4" w:space="0" w:color="auto"/>
            </w:tcBorders>
            <w:vAlign w:val="bottom"/>
          </w:tcPr>
          <w:p w14:paraId="2CB7A414" w14:textId="165C33F8" w:rsidR="00FD5E68" w:rsidRPr="006E54CD" w:rsidRDefault="00E551A8" w:rsidP="00FD5E68">
            <w:pPr>
              <w:tabs>
                <w:tab w:val="left" w:pos="0"/>
                <w:tab w:val="left" w:pos="75"/>
                <w:tab w:val="left" w:pos="4395"/>
              </w:tabs>
              <w:ind w:right="795"/>
              <w:jc w:val="center"/>
              <w:rPr>
                <w:bCs/>
                <w:szCs w:val="24"/>
              </w:rPr>
            </w:pPr>
            <w:sdt>
              <w:sdtPr>
                <w:rPr>
                  <w:szCs w:val="24"/>
                </w:rPr>
                <w:id w:val="750696187"/>
                <w:placeholder>
                  <w:docPart w:val="1497400A76FA4A49ACECC51A34C5B4AC"/>
                </w:placeholder>
                <w:showingPlcHdr/>
              </w:sdtPr>
              <w:sdtEndPr>
                <w:rPr>
                  <w:u w:val="single"/>
                </w:rPr>
              </w:sdtEndPr>
              <w:sdtContent>
                <w:r w:rsidR="00FD5E68" w:rsidRPr="006E54CD">
                  <w:rPr>
                    <w:rStyle w:val="PlaceholderText"/>
                    <w:rFonts w:eastAsiaTheme="minorHAnsi"/>
                  </w:rPr>
                  <w:t>Applicant Name</w:t>
                </w:r>
              </w:sdtContent>
            </w:sdt>
          </w:p>
        </w:tc>
        <w:tc>
          <w:tcPr>
            <w:tcW w:w="3690" w:type="dxa"/>
          </w:tcPr>
          <w:p w14:paraId="3EB85A90" w14:textId="77777777" w:rsidR="00FD5E68" w:rsidRPr="006E54CD" w:rsidRDefault="00FD5E68" w:rsidP="006E54CD">
            <w:pPr>
              <w:tabs>
                <w:tab w:val="left" w:pos="540"/>
                <w:tab w:val="left" w:pos="1080"/>
                <w:tab w:val="left" w:pos="6480"/>
              </w:tabs>
              <w:ind w:right="-630"/>
              <w:rPr>
                <w:b/>
                <w:szCs w:val="24"/>
              </w:rPr>
            </w:pPr>
          </w:p>
        </w:tc>
        <w:tc>
          <w:tcPr>
            <w:tcW w:w="2340" w:type="dxa"/>
          </w:tcPr>
          <w:p w14:paraId="52509E06" w14:textId="77777777" w:rsidR="00FD5E68" w:rsidRDefault="00FD5E68" w:rsidP="006E54CD">
            <w:pPr>
              <w:tabs>
                <w:tab w:val="left" w:pos="540"/>
                <w:tab w:val="left" w:pos="1080"/>
                <w:tab w:val="left" w:pos="6480"/>
              </w:tabs>
              <w:ind w:right="-630"/>
              <w:rPr>
                <w:b/>
                <w:szCs w:val="24"/>
              </w:rPr>
            </w:pPr>
            <w:r w:rsidRPr="006E54CD">
              <w:rPr>
                <w:b/>
                <w:szCs w:val="24"/>
              </w:rPr>
              <w:t xml:space="preserve">AFFIDAVIT </w:t>
            </w:r>
          </w:p>
          <w:p w14:paraId="6A8388FD" w14:textId="5EB49F50" w:rsidR="00FD5E68" w:rsidRPr="006E54CD" w:rsidRDefault="00FD5E68" w:rsidP="006E54CD">
            <w:pPr>
              <w:tabs>
                <w:tab w:val="left" w:pos="540"/>
                <w:tab w:val="left" w:pos="1080"/>
                <w:tab w:val="left" w:pos="6480"/>
              </w:tabs>
              <w:ind w:right="-630"/>
              <w:rPr>
                <w:b/>
                <w:szCs w:val="24"/>
              </w:rPr>
            </w:pPr>
            <w:r w:rsidRPr="006E54CD">
              <w:rPr>
                <w:b/>
                <w:szCs w:val="24"/>
              </w:rPr>
              <w:t xml:space="preserve">VERIFYING </w:t>
            </w:r>
          </w:p>
          <w:p w14:paraId="1C1E5FFF" w14:textId="7D4F6931" w:rsidR="00FD5E68" w:rsidRPr="006E54CD" w:rsidRDefault="00FD5E68" w:rsidP="006E54CD">
            <w:pPr>
              <w:tabs>
                <w:tab w:val="left" w:pos="540"/>
                <w:tab w:val="left" w:pos="1080"/>
                <w:tab w:val="left" w:pos="6480"/>
              </w:tabs>
              <w:ind w:right="-630"/>
              <w:rPr>
                <w:bCs/>
                <w:szCs w:val="24"/>
              </w:rPr>
            </w:pPr>
            <w:r w:rsidRPr="006E54CD">
              <w:rPr>
                <w:b/>
                <w:szCs w:val="24"/>
              </w:rPr>
              <w:t>PRACTICE</w:t>
            </w:r>
          </w:p>
        </w:tc>
      </w:tr>
      <w:tr w:rsidR="00FD5E68" w:rsidRPr="006E54CD" w14:paraId="03FE053F" w14:textId="77777777" w:rsidTr="00FD5E68">
        <w:trPr>
          <w:trHeight w:val="267"/>
        </w:trPr>
        <w:tc>
          <w:tcPr>
            <w:tcW w:w="4325" w:type="dxa"/>
            <w:tcBorders>
              <w:top w:val="single" w:sz="4" w:space="0" w:color="auto"/>
            </w:tcBorders>
          </w:tcPr>
          <w:p w14:paraId="6C47C334" w14:textId="1C78FC6E" w:rsidR="00FD5E68" w:rsidRPr="006E54CD" w:rsidRDefault="00FD5E68" w:rsidP="006E54CD">
            <w:pPr>
              <w:tabs>
                <w:tab w:val="left" w:pos="540"/>
                <w:tab w:val="left" w:pos="1080"/>
                <w:tab w:val="left" w:pos="6480"/>
              </w:tabs>
              <w:ind w:right="-630"/>
              <w:rPr>
                <w:bCs/>
                <w:szCs w:val="24"/>
              </w:rPr>
            </w:pPr>
            <w:r w:rsidRPr="00BC7826">
              <w:rPr>
                <w:szCs w:val="24"/>
              </w:rPr>
              <w:t>for Admission to the Practice of Law</w:t>
            </w:r>
          </w:p>
        </w:tc>
        <w:tc>
          <w:tcPr>
            <w:tcW w:w="3690" w:type="dxa"/>
          </w:tcPr>
          <w:p w14:paraId="0EE60EB3" w14:textId="77777777" w:rsidR="00FD5E68" w:rsidRDefault="00FD5E68" w:rsidP="006E54CD">
            <w:pPr>
              <w:tabs>
                <w:tab w:val="left" w:pos="540"/>
                <w:tab w:val="left" w:pos="1080"/>
                <w:tab w:val="left" w:pos="6480"/>
              </w:tabs>
              <w:ind w:right="-630"/>
              <w:rPr>
                <w:bCs/>
                <w:szCs w:val="24"/>
              </w:rPr>
            </w:pPr>
          </w:p>
        </w:tc>
        <w:tc>
          <w:tcPr>
            <w:tcW w:w="2340" w:type="dxa"/>
          </w:tcPr>
          <w:p w14:paraId="1818A1A5" w14:textId="41770ACC" w:rsidR="00FD5E68" w:rsidRPr="006E54CD" w:rsidRDefault="00FD5E68" w:rsidP="006E54CD">
            <w:pPr>
              <w:tabs>
                <w:tab w:val="left" w:pos="540"/>
                <w:tab w:val="left" w:pos="1080"/>
                <w:tab w:val="left" w:pos="6480"/>
              </w:tabs>
              <w:ind w:right="-630"/>
              <w:rPr>
                <w:bCs/>
                <w:szCs w:val="24"/>
              </w:rPr>
            </w:pPr>
            <w:r>
              <w:rPr>
                <w:bCs/>
                <w:szCs w:val="24"/>
              </w:rPr>
              <w:t>[Section 10, Division</w:t>
            </w:r>
          </w:p>
        </w:tc>
      </w:tr>
      <w:tr w:rsidR="00FD5E68" w:rsidRPr="006E54CD" w14:paraId="202F9048" w14:textId="77777777" w:rsidTr="00FD5E68">
        <w:trPr>
          <w:trHeight w:val="267"/>
        </w:trPr>
        <w:tc>
          <w:tcPr>
            <w:tcW w:w="4325" w:type="dxa"/>
          </w:tcPr>
          <w:p w14:paraId="431BEE3F" w14:textId="42A3A4B5" w:rsidR="00FD5E68" w:rsidRPr="006E54CD" w:rsidRDefault="00FD5E68" w:rsidP="006E54CD">
            <w:pPr>
              <w:tabs>
                <w:tab w:val="left" w:pos="540"/>
                <w:tab w:val="left" w:pos="1080"/>
                <w:tab w:val="left" w:pos="6480"/>
              </w:tabs>
              <w:ind w:right="-630"/>
              <w:rPr>
                <w:szCs w:val="24"/>
              </w:rPr>
            </w:pPr>
            <w:r>
              <w:rPr>
                <w:szCs w:val="24"/>
              </w:rPr>
              <w:t>W</w:t>
            </w:r>
            <w:r w:rsidRPr="00BC7826">
              <w:rPr>
                <w:szCs w:val="24"/>
              </w:rPr>
              <w:t>ithout Examination</w:t>
            </w:r>
          </w:p>
        </w:tc>
        <w:tc>
          <w:tcPr>
            <w:tcW w:w="3690" w:type="dxa"/>
          </w:tcPr>
          <w:p w14:paraId="56CF0A93" w14:textId="77777777" w:rsidR="00FD5E68" w:rsidRDefault="00FD5E68" w:rsidP="006E54CD">
            <w:pPr>
              <w:tabs>
                <w:tab w:val="left" w:pos="540"/>
                <w:tab w:val="left" w:pos="1080"/>
                <w:tab w:val="left" w:pos="6480"/>
              </w:tabs>
              <w:ind w:right="-630"/>
              <w:rPr>
                <w:bCs/>
                <w:szCs w:val="24"/>
              </w:rPr>
            </w:pPr>
          </w:p>
        </w:tc>
        <w:tc>
          <w:tcPr>
            <w:tcW w:w="2340" w:type="dxa"/>
          </w:tcPr>
          <w:p w14:paraId="218FAEBF" w14:textId="2ACEB3A8" w:rsidR="00FD5E68" w:rsidRPr="006E54CD" w:rsidRDefault="00FD5E68" w:rsidP="006E54CD">
            <w:pPr>
              <w:tabs>
                <w:tab w:val="left" w:pos="540"/>
                <w:tab w:val="left" w:pos="1080"/>
                <w:tab w:val="left" w:pos="6480"/>
              </w:tabs>
              <w:ind w:right="-630"/>
              <w:rPr>
                <w:bCs/>
                <w:szCs w:val="24"/>
              </w:rPr>
            </w:pPr>
            <w:r>
              <w:rPr>
                <w:bCs/>
                <w:szCs w:val="24"/>
              </w:rPr>
              <w:t>(C)(4)]</w:t>
            </w:r>
          </w:p>
        </w:tc>
      </w:tr>
    </w:tbl>
    <w:p w14:paraId="1180BC63" w14:textId="77777777" w:rsidR="00EA0CF4" w:rsidRPr="00BC7826" w:rsidRDefault="00EA0CF4" w:rsidP="00EA0CF4">
      <w:pPr>
        <w:tabs>
          <w:tab w:val="left" w:pos="540"/>
          <w:tab w:val="left" w:pos="1080"/>
          <w:tab w:val="left" w:pos="6480"/>
        </w:tabs>
        <w:ind w:left="-180" w:right="-630"/>
        <w:rPr>
          <w:szCs w:val="24"/>
        </w:rPr>
      </w:pPr>
    </w:p>
    <w:p w14:paraId="12C7D7EB" w14:textId="77777777" w:rsidR="00EA0CF4" w:rsidRPr="00BC7826" w:rsidRDefault="00EA0CF4" w:rsidP="00EA0CF4">
      <w:pPr>
        <w:tabs>
          <w:tab w:val="left" w:pos="540"/>
          <w:tab w:val="left" w:pos="1080"/>
          <w:tab w:val="left" w:pos="6480"/>
        </w:tabs>
        <w:ind w:left="-180" w:right="-630"/>
        <w:rPr>
          <w:szCs w:val="24"/>
        </w:rPr>
      </w:pPr>
    </w:p>
    <w:p w14:paraId="17B2FD75" w14:textId="07A3F7C2" w:rsidR="00EA0CF4" w:rsidRPr="00BC7826" w:rsidRDefault="00EA0CF4" w:rsidP="0089139D">
      <w:pPr>
        <w:tabs>
          <w:tab w:val="left" w:pos="540"/>
          <w:tab w:val="left" w:pos="1080"/>
          <w:tab w:val="left" w:pos="2790"/>
          <w:tab w:val="left" w:pos="6480"/>
        </w:tabs>
        <w:ind w:left="-180" w:right="-630"/>
        <w:rPr>
          <w:szCs w:val="24"/>
          <w:u w:val="single"/>
        </w:rPr>
      </w:pPr>
      <w:r w:rsidRPr="00BC7826">
        <w:rPr>
          <w:szCs w:val="24"/>
        </w:rPr>
        <w:t xml:space="preserve">State of </w:t>
      </w:r>
      <w:r w:rsidR="00A22295">
        <w:rPr>
          <w:szCs w:val="24"/>
          <w:u w:val="single"/>
        </w:rPr>
        <w:tab/>
      </w:r>
      <w:r w:rsidR="00A22295">
        <w:rPr>
          <w:szCs w:val="24"/>
          <w:u w:val="single"/>
        </w:rPr>
        <w:tab/>
      </w:r>
    </w:p>
    <w:p w14:paraId="48B235FD" w14:textId="77777777" w:rsidR="00EA0CF4" w:rsidRPr="00BC7826" w:rsidRDefault="00EA0CF4" w:rsidP="00EA0CF4">
      <w:pPr>
        <w:tabs>
          <w:tab w:val="left" w:pos="540"/>
          <w:tab w:val="left" w:pos="1080"/>
          <w:tab w:val="left" w:pos="4140"/>
          <w:tab w:val="left" w:pos="6480"/>
        </w:tabs>
        <w:ind w:left="-180" w:right="-630"/>
        <w:rPr>
          <w:szCs w:val="24"/>
        </w:rPr>
      </w:pPr>
      <w:r w:rsidRPr="00BC7826">
        <w:rPr>
          <w:szCs w:val="24"/>
        </w:rPr>
        <w:tab/>
      </w:r>
      <w:r w:rsidRPr="00BC7826">
        <w:rPr>
          <w:szCs w:val="24"/>
        </w:rPr>
        <w:tab/>
      </w:r>
      <w:r w:rsidRPr="00BC7826">
        <w:rPr>
          <w:szCs w:val="24"/>
        </w:rPr>
        <w:tab/>
      </w:r>
    </w:p>
    <w:p w14:paraId="77CE057F" w14:textId="721B72FD" w:rsidR="00EA0CF4" w:rsidRPr="00BC7826" w:rsidRDefault="00EA0CF4" w:rsidP="00C06E26">
      <w:pPr>
        <w:tabs>
          <w:tab w:val="left" w:pos="540"/>
          <w:tab w:val="left" w:pos="1080"/>
          <w:tab w:val="left" w:pos="2790"/>
          <w:tab w:val="left" w:pos="6480"/>
        </w:tabs>
        <w:ind w:left="-180" w:right="-630"/>
        <w:rPr>
          <w:szCs w:val="24"/>
          <w:u w:val="single"/>
        </w:rPr>
      </w:pPr>
      <w:r w:rsidRPr="00BC7826">
        <w:rPr>
          <w:szCs w:val="24"/>
        </w:rPr>
        <w:t xml:space="preserve">County of </w:t>
      </w:r>
      <w:r w:rsidR="00C06E26">
        <w:rPr>
          <w:szCs w:val="24"/>
          <w:u w:val="single"/>
        </w:rPr>
        <w:tab/>
      </w:r>
      <w:r w:rsidR="00C06E26">
        <w:rPr>
          <w:szCs w:val="24"/>
          <w:u w:val="single"/>
        </w:rPr>
        <w:tab/>
      </w:r>
    </w:p>
    <w:p w14:paraId="35B5CA21" w14:textId="77777777" w:rsidR="00EA0CF4" w:rsidRPr="00BC7826" w:rsidRDefault="00EA0CF4" w:rsidP="00EA0CF4">
      <w:pPr>
        <w:tabs>
          <w:tab w:val="left" w:pos="540"/>
          <w:tab w:val="left" w:pos="1080"/>
          <w:tab w:val="left" w:pos="4140"/>
          <w:tab w:val="left" w:pos="6480"/>
        </w:tabs>
        <w:ind w:left="-180" w:right="-630"/>
        <w:rPr>
          <w:szCs w:val="24"/>
        </w:rPr>
      </w:pPr>
    </w:p>
    <w:p w14:paraId="1A182A88" w14:textId="77777777" w:rsidR="00EA0CF4" w:rsidRPr="00BC7826" w:rsidRDefault="00EA0CF4" w:rsidP="00EA0CF4">
      <w:pPr>
        <w:tabs>
          <w:tab w:val="left" w:pos="540"/>
          <w:tab w:val="left" w:pos="1080"/>
          <w:tab w:val="left" w:pos="4140"/>
          <w:tab w:val="left" w:pos="6480"/>
        </w:tabs>
        <w:ind w:left="-180" w:right="-630"/>
        <w:rPr>
          <w:szCs w:val="24"/>
        </w:rPr>
      </w:pPr>
    </w:p>
    <w:p w14:paraId="0DB7D924" w14:textId="57C22248" w:rsidR="00380D29" w:rsidRDefault="00E551A8" w:rsidP="00145EA8">
      <w:pPr>
        <w:tabs>
          <w:tab w:val="left" w:pos="9360"/>
        </w:tabs>
        <w:ind w:left="-180"/>
      </w:pPr>
      <w:sdt>
        <w:sdtPr>
          <w:rPr>
            <w:szCs w:val="24"/>
          </w:rPr>
          <w:id w:val="-1600864419"/>
          <w:placeholder>
            <w:docPart w:val="F9D8CB59CD564680AA565B62BD36C69E"/>
          </w:placeholder>
          <w:showingPlcHdr/>
        </w:sdtPr>
        <w:sdtEndPr/>
        <w:sdtContent>
          <w:r w:rsidR="00145EA8">
            <w:rPr>
              <w:rStyle w:val="PlaceholderText"/>
              <w:rFonts w:eastAsiaTheme="minorHAnsi"/>
            </w:rPr>
            <w:t>Affiant’s Name</w:t>
          </w:r>
        </w:sdtContent>
      </w:sdt>
      <w:r w:rsidR="00145EA8" w:rsidRPr="00BC7826">
        <w:rPr>
          <w:szCs w:val="24"/>
        </w:rPr>
        <w:t>, under penalty of perjury, do</w:t>
      </w:r>
      <w:r w:rsidR="00145EA8">
        <w:rPr>
          <w:szCs w:val="24"/>
        </w:rPr>
        <w:t>es</w:t>
      </w:r>
      <w:r w:rsidR="00145EA8" w:rsidRPr="00BC7826">
        <w:rPr>
          <w:szCs w:val="24"/>
        </w:rPr>
        <w:t xml:space="preserve"> hereby affirm that</w:t>
      </w:r>
      <w:r w:rsidR="00145EA8">
        <w:rPr>
          <w:szCs w:val="24"/>
        </w:rPr>
        <w:t xml:space="preserve"> </w:t>
      </w:r>
      <w:sdt>
        <w:sdtPr>
          <w:rPr>
            <w:szCs w:val="24"/>
          </w:rPr>
          <w:id w:val="-821894430"/>
          <w:placeholder>
            <w:docPart w:val="3D32DB221154431C96B83B5D1E44FF38"/>
          </w:placeholder>
          <w:showingPlcHdr/>
        </w:sdtPr>
        <w:sdtEndPr/>
        <w:sdtContent>
          <w:r w:rsidR="00145EA8">
            <w:rPr>
              <w:rStyle w:val="PlaceholderText"/>
              <w:rFonts w:eastAsiaTheme="minorHAnsi"/>
            </w:rPr>
            <w:t>Applicant Name</w:t>
          </w:r>
        </w:sdtContent>
      </w:sdt>
      <w:r w:rsidR="00145EA8">
        <w:rPr>
          <w:szCs w:val="24"/>
        </w:rPr>
        <w:t xml:space="preserve"> practiced for </w:t>
      </w:r>
      <w:sdt>
        <w:sdtPr>
          <w:rPr>
            <w:szCs w:val="24"/>
          </w:rPr>
          <w:id w:val="-1121074113"/>
          <w:placeholder>
            <w:docPart w:val="4ECD19363FEE461FB3C2384F0CB0A598"/>
          </w:placeholder>
          <w:showingPlcHdr/>
        </w:sdtPr>
        <w:sdtEndPr/>
        <w:sdtContent>
          <w:r w:rsidR="00145EA8">
            <w:rPr>
              <w:rStyle w:val="PlaceholderText"/>
              <w:rFonts w:eastAsiaTheme="minorHAnsi"/>
            </w:rPr>
            <w:t>Name of Employer</w:t>
          </w:r>
        </w:sdtContent>
      </w:sdt>
      <w:r w:rsidR="00145EA8">
        <w:rPr>
          <w:szCs w:val="24"/>
        </w:rPr>
        <w:t xml:space="preserve"> in</w:t>
      </w:r>
      <w:r w:rsidR="00145EA8" w:rsidRPr="00F06E88">
        <w:rPr>
          <w:szCs w:val="24"/>
        </w:rPr>
        <w:t xml:space="preserve"> </w:t>
      </w:r>
      <w:sdt>
        <w:sdtPr>
          <w:rPr>
            <w:szCs w:val="24"/>
          </w:rPr>
          <w:id w:val="1433405244"/>
          <w:placeholder>
            <w:docPart w:val="DCEF9232B4744FD1B47D868F02B624BE"/>
          </w:placeholder>
          <w:showingPlcHdr/>
        </w:sdtPr>
        <w:sdtEndPr/>
        <w:sdtContent>
          <w:r w:rsidR="00145EA8">
            <w:rPr>
              <w:rStyle w:val="PlaceholderText"/>
              <w:rFonts w:eastAsiaTheme="minorHAnsi"/>
            </w:rPr>
            <w:t>City &amp; State of Employment</w:t>
          </w:r>
        </w:sdtContent>
      </w:sdt>
      <w:r w:rsidR="00145EA8">
        <w:rPr>
          <w:szCs w:val="24"/>
        </w:rPr>
        <w:t xml:space="preserve">, and further affirm that in this position, </w:t>
      </w:r>
      <w:sdt>
        <w:sdtPr>
          <w:rPr>
            <w:szCs w:val="24"/>
          </w:rPr>
          <w:id w:val="-1429729896"/>
          <w:placeholder>
            <w:docPart w:val="FB4F9ACBEFA145E8AC88401BD498BD78"/>
          </w:placeholder>
          <w:showingPlcHdr/>
        </w:sdtPr>
        <w:sdtEndPr/>
        <w:sdtContent>
          <w:r w:rsidR="00145EA8">
            <w:rPr>
              <w:rStyle w:val="PlaceholderText"/>
              <w:rFonts w:eastAsiaTheme="minorHAnsi"/>
            </w:rPr>
            <w:t>Applicant Name</w:t>
          </w:r>
        </w:sdtContent>
      </w:sdt>
      <w:r w:rsidR="00145EA8">
        <w:rPr>
          <w:szCs w:val="24"/>
        </w:rPr>
        <w:t xml:space="preserve"> was primarily engaged in the active practice of law for at least 1,000 hours per year during the following years: </w:t>
      </w:r>
      <w:sdt>
        <w:sdtPr>
          <w:rPr>
            <w:szCs w:val="24"/>
          </w:rPr>
          <w:id w:val="299735156"/>
          <w:placeholder>
            <w:docPart w:val="57D49D46E3364F17B3FC0B7D5BEA670D"/>
          </w:placeholder>
          <w:showingPlcHdr/>
        </w:sdtPr>
        <w:sdtEndPr/>
        <w:sdtContent>
          <w:r w:rsidR="00145EA8" w:rsidRPr="00721D0F">
            <w:rPr>
              <w:color w:val="FF0000"/>
              <w:szCs w:val="24"/>
            </w:rPr>
            <w:t>List each year (i.e. 2018, 2019, 2020)</w:t>
          </w:r>
        </w:sdtContent>
      </w:sdt>
      <w:r w:rsidR="00145EA8">
        <w:rPr>
          <w:szCs w:val="24"/>
        </w:rPr>
        <w:t xml:space="preserve">.  I am qualified to confirm </w:t>
      </w:r>
      <w:r w:rsidR="00145EA8" w:rsidRPr="00E70618">
        <w:rPr>
          <w:szCs w:val="24"/>
        </w:rPr>
        <w:t xml:space="preserve">this </w:t>
      </w:r>
      <w:r w:rsidR="00145EA8">
        <w:rPr>
          <w:szCs w:val="24"/>
        </w:rPr>
        <w:t xml:space="preserve">employment because I </w:t>
      </w:r>
      <w:sdt>
        <w:sdtPr>
          <w:rPr>
            <w:szCs w:val="24"/>
          </w:rPr>
          <w:id w:val="-1691137660"/>
          <w:placeholder>
            <w:docPart w:val="35F8E09503774024A236E58FB2616441"/>
          </w:placeholder>
          <w:showingPlcHdr/>
          <w:dropDownList>
            <w:listItem w:displayText="am an HR representative and have access to employment records" w:value="am an HR representative and have access to employment records"/>
            <w:listItem w:displayText="am a Partner or Owner and have access to employment records" w:value="am a Partner or Owner and have access to employment records"/>
            <w:listItem w:displayText="supervised the applicant" w:value="supervised the applicant"/>
            <w:listItem w:displayText="am an attorney in the same jurisdiction as the applicant, and have personal knowledge that the applicant's solo practice met these parameters" w:value="am an attorney in the same jurisdiction as the applicant, and have personal knowledge that the applicant's solo practice met these parameters"/>
          </w:dropDownList>
        </w:sdtPr>
        <w:sdtEndPr/>
        <w:sdtContent>
          <w:r w:rsidR="00145EA8">
            <w:rPr>
              <w:rStyle w:val="PlaceholderText"/>
              <w:rFonts w:eastAsiaTheme="minorHAnsi"/>
            </w:rPr>
            <w:t>Select One</w:t>
          </w:r>
        </w:sdtContent>
      </w:sdt>
      <w:r w:rsidR="00145EA8">
        <w:rPr>
          <w:szCs w:val="24"/>
        </w:rPr>
        <w:t>.</w:t>
      </w:r>
    </w:p>
    <w:p w14:paraId="6111F7D1" w14:textId="77777777" w:rsidR="00EA0CF4" w:rsidRDefault="00EA0CF4"/>
    <w:p w14:paraId="61503BCA" w14:textId="77777777" w:rsidR="00145EA8" w:rsidRDefault="00145EA8"/>
    <w:p w14:paraId="095D008B" w14:textId="77777777" w:rsidR="00EA0CF4" w:rsidRPr="00BC7826" w:rsidRDefault="00EA0CF4" w:rsidP="00EA0CF4">
      <w:pPr>
        <w:tabs>
          <w:tab w:val="left" w:pos="540"/>
          <w:tab w:val="left" w:pos="4860"/>
          <w:tab w:val="left" w:pos="9180"/>
        </w:tabs>
        <w:rPr>
          <w:szCs w:val="24"/>
          <w:u w:val="single"/>
        </w:rPr>
      </w:pPr>
      <w:r w:rsidRPr="00BC7826">
        <w:rPr>
          <w:szCs w:val="24"/>
        </w:rPr>
        <w:tab/>
      </w:r>
      <w:r>
        <w:rPr>
          <w:szCs w:val="24"/>
        </w:rPr>
        <w:tab/>
      </w:r>
      <w:r w:rsidRPr="00BC7826">
        <w:rPr>
          <w:szCs w:val="24"/>
          <w:u w:val="single"/>
        </w:rPr>
        <w:tab/>
      </w:r>
    </w:p>
    <w:p w14:paraId="4FEA9263" w14:textId="7F40B3FA" w:rsidR="00EA0CF4" w:rsidRPr="00BC7826" w:rsidRDefault="00EA0CF4" w:rsidP="00EA0CF4">
      <w:pPr>
        <w:tabs>
          <w:tab w:val="left" w:pos="540"/>
          <w:tab w:val="left" w:pos="4860"/>
          <w:tab w:val="left" w:pos="6480"/>
        </w:tabs>
        <w:rPr>
          <w:szCs w:val="24"/>
        </w:rPr>
      </w:pPr>
      <w:r w:rsidRPr="00BC7826">
        <w:rPr>
          <w:szCs w:val="24"/>
        </w:rPr>
        <w:tab/>
      </w:r>
      <w:r w:rsidRPr="00BC7826">
        <w:rPr>
          <w:szCs w:val="24"/>
        </w:rPr>
        <w:tab/>
        <w:t xml:space="preserve">Signature of </w:t>
      </w:r>
      <w:r w:rsidR="00D148A2">
        <w:rPr>
          <w:szCs w:val="24"/>
        </w:rPr>
        <w:t>Affiant</w:t>
      </w:r>
    </w:p>
    <w:p w14:paraId="74FEBB26" w14:textId="77777777" w:rsidR="00EA0CF4" w:rsidRPr="00BC7826" w:rsidRDefault="00EA0CF4" w:rsidP="00EA0CF4">
      <w:pPr>
        <w:tabs>
          <w:tab w:val="left" w:pos="540"/>
          <w:tab w:val="left" w:pos="4860"/>
          <w:tab w:val="left" w:pos="6480"/>
        </w:tabs>
        <w:rPr>
          <w:szCs w:val="24"/>
        </w:rPr>
      </w:pPr>
    </w:p>
    <w:p w14:paraId="6B5EA32D" w14:textId="77777777" w:rsidR="00EA0CF4" w:rsidRPr="00BC7826" w:rsidRDefault="00EA0CF4" w:rsidP="00EA0CF4">
      <w:pPr>
        <w:tabs>
          <w:tab w:val="left" w:pos="540"/>
          <w:tab w:val="left" w:pos="4860"/>
          <w:tab w:val="left" w:pos="6480"/>
        </w:tabs>
        <w:rPr>
          <w:szCs w:val="24"/>
        </w:rPr>
      </w:pPr>
    </w:p>
    <w:p w14:paraId="28A6F7A6" w14:textId="38647B42" w:rsidR="00EA0CF4" w:rsidRPr="00BC7826" w:rsidRDefault="00EA0CF4" w:rsidP="00EA0CF4">
      <w:pPr>
        <w:tabs>
          <w:tab w:val="left" w:pos="540"/>
          <w:tab w:val="left" w:pos="4860"/>
          <w:tab w:val="left" w:pos="6480"/>
          <w:tab w:val="left" w:pos="7740"/>
        </w:tabs>
        <w:rPr>
          <w:szCs w:val="24"/>
        </w:rPr>
      </w:pPr>
      <w:r w:rsidRPr="00BC7826">
        <w:rPr>
          <w:szCs w:val="24"/>
        </w:rPr>
        <w:t xml:space="preserve">Sworn to or affirmed before me and subscribed in my presence the </w:t>
      </w:r>
      <w:r w:rsidR="00A22295">
        <w:rPr>
          <w:szCs w:val="24"/>
        </w:rPr>
        <w:tab/>
      </w:r>
      <w:r w:rsidRPr="00BC7826">
        <w:rPr>
          <w:szCs w:val="24"/>
          <w:u w:val="single"/>
        </w:rPr>
        <w:tab/>
      </w:r>
      <w:r w:rsidRPr="00BC7826">
        <w:rPr>
          <w:szCs w:val="24"/>
        </w:rPr>
        <w:t xml:space="preserve"> day of </w:t>
      </w:r>
    </w:p>
    <w:p w14:paraId="2877705A" w14:textId="77777777" w:rsidR="00EA0CF4" w:rsidRPr="00BC7826" w:rsidRDefault="00EA0CF4" w:rsidP="00EA0CF4">
      <w:pPr>
        <w:tabs>
          <w:tab w:val="left" w:pos="540"/>
          <w:tab w:val="left" w:pos="4860"/>
          <w:tab w:val="left" w:pos="6480"/>
          <w:tab w:val="left" w:pos="7740"/>
        </w:tabs>
        <w:rPr>
          <w:szCs w:val="24"/>
        </w:rPr>
      </w:pPr>
    </w:p>
    <w:p w14:paraId="091DE665" w14:textId="77777777" w:rsidR="00EA0CF4" w:rsidRPr="00BC7826" w:rsidRDefault="00EA0CF4" w:rsidP="00EA0CF4">
      <w:pPr>
        <w:tabs>
          <w:tab w:val="left" w:pos="540"/>
          <w:tab w:val="left" w:pos="4860"/>
          <w:tab w:val="left" w:pos="6480"/>
        </w:tabs>
        <w:rPr>
          <w:szCs w:val="24"/>
        </w:rPr>
      </w:pPr>
    </w:p>
    <w:p w14:paraId="5B1C5EEC" w14:textId="77777777" w:rsidR="00EA0CF4" w:rsidRPr="00BC7826" w:rsidRDefault="00EA0CF4" w:rsidP="00EA0CF4">
      <w:pPr>
        <w:tabs>
          <w:tab w:val="left" w:pos="540"/>
          <w:tab w:val="left" w:pos="3060"/>
          <w:tab w:val="left" w:pos="4140"/>
          <w:tab w:val="left" w:pos="4860"/>
          <w:tab w:val="left" w:pos="6480"/>
        </w:tabs>
        <w:rPr>
          <w:szCs w:val="24"/>
        </w:rPr>
      </w:pPr>
      <w:r w:rsidRPr="00BC7826">
        <w:rPr>
          <w:szCs w:val="24"/>
          <w:u w:val="single"/>
        </w:rPr>
        <w:tab/>
      </w:r>
      <w:r w:rsidRPr="00BC7826">
        <w:rPr>
          <w:szCs w:val="24"/>
          <w:u w:val="single"/>
        </w:rPr>
        <w:tab/>
      </w:r>
      <w:r w:rsidRPr="00BC7826">
        <w:rPr>
          <w:szCs w:val="24"/>
        </w:rPr>
        <w:t xml:space="preserve">, 20 </w:t>
      </w:r>
      <w:r w:rsidRPr="00BC7826">
        <w:rPr>
          <w:szCs w:val="24"/>
          <w:u w:val="single"/>
        </w:rPr>
        <w:tab/>
      </w:r>
      <w:r w:rsidRPr="00BC7826">
        <w:rPr>
          <w:szCs w:val="24"/>
        </w:rPr>
        <w:t>.</w:t>
      </w:r>
    </w:p>
    <w:p w14:paraId="6A726058" w14:textId="77777777" w:rsidR="00EA0CF4" w:rsidRPr="00BC7826" w:rsidRDefault="00EA0CF4" w:rsidP="00EA0CF4">
      <w:pPr>
        <w:tabs>
          <w:tab w:val="left" w:pos="540"/>
          <w:tab w:val="left" w:pos="4860"/>
          <w:tab w:val="left" w:pos="6480"/>
        </w:tabs>
        <w:rPr>
          <w:szCs w:val="24"/>
        </w:rPr>
      </w:pPr>
    </w:p>
    <w:p w14:paraId="40E6FD4A" w14:textId="77777777" w:rsidR="00EA0CF4" w:rsidRPr="00BC7826" w:rsidRDefault="00EA0CF4" w:rsidP="00EA0CF4">
      <w:pPr>
        <w:tabs>
          <w:tab w:val="left" w:pos="540"/>
          <w:tab w:val="left" w:pos="4860"/>
          <w:tab w:val="left" w:pos="6480"/>
        </w:tabs>
        <w:rPr>
          <w:szCs w:val="24"/>
        </w:rPr>
      </w:pPr>
    </w:p>
    <w:p w14:paraId="788FDA3E" w14:textId="77777777" w:rsidR="00EA0CF4" w:rsidRPr="00BC7826" w:rsidRDefault="00EA0CF4" w:rsidP="00EA0CF4">
      <w:pPr>
        <w:tabs>
          <w:tab w:val="left" w:pos="540"/>
          <w:tab w:val="left" w:pos="4860"/>
          <w:tab w:val="left" w:pos="6480"/>
          <w:tab w:val="left" w:pos="9180"/>
        </w:tabs>
        <w:rPr>
          <w:szCs w:val="24"/>
          <w:u w:val="single"/>
        </w:rPr>
      </w:pPr>
      <w:r w:rsidRPr="00BC7826">
        <w:rPr>
          <w:szCs w:val="24"/>
        </w:rPr>
        <w:tab/>
      </w:r>
      <w:r w:rsidRPr="00BC7826">
        <w:rPr>
          <w:szCs w:val="24"/>
        </w:rPr>
        <w:tab/>
      </w:r>
      <w:r w:rsidRPr="00BC7826">
        <w:rPr>
          <w:szCs w:val="24"/>
          <w:u w:val="single"/>
        </w:rPr>
        <w:tab/>
      </w:r>
      <w:r w:rsidRPr="00BC7826">
        <w:rPr>
          <w:szCs w:val="24"/>
          <w:u w:val="single"/>
        </w:rPr>
        <w:tab/>
      </w:r>
    </w:p>
    <w:p w14:paraId="41B47EF9" w14:textId="77777777" w:rsidR="00EA0CF4" w:rsidRPr="00BC7826" w:rsidRDefault="00EA0CF4" w:rsidP="00EA0CF4">
      <w:pPr>
        <w:tabs>
          <w:tab w:val="left" w:pos="540"/>
          <w:tab w:val="left" w:pos="4860"/>
          <w:tab w:val="left" w:pos="6480"/>
        </w:tabs>
        <w:rPr>
          <w:szCs w:val="24"/>
        </w:rPr>
      </w:pPr>
      <w:r w:rsidRPr="00BC7826">
        <w:rPr>
          <w:szCs w:val="24"/>
        </w:rPr>
        <w:tab/>
      </w:r>
      <w:r w:rsidRPr="00BC7826">
        <w:rPr>
          <w:szCs w:val="24"/>
        </w:rPr>
        <w:tab/>
        <w:t>Notary Public</w:t>
      </w:r>
    </w:p>
    <w:p w14:paraId="4477F970" w14:textId="77777777" w:rsidR="00EA0CF4" w:rsidRDefault="00EA0CF4"/>
    <w:p w14:paraId="009714BA" w14:textId="07727DFF" w:rsidR="00A22295" w:rsidRPr="00BC7826" w:rsidRDefault="00A22295" w:rsidP="00A22295">
      <w:pPr>
        <w:tabs>
          <w:tab w:val="left" w:pos="540"/>
          <w:tab w:val="left" w:pos="4860"/>
          <w:tab w:val="left" w:pos="6480"/>
        </w:tabs>
        <w:rPr>
          <w:szCs w:val="24"/>
        </w:rPr>
      </w:pPr>
      <w:r>
        <w:rPr>
          <w:szCs w:val="24"/>
        </w:rPr>
        <w:t>[Notary Stamp and Seal must be affixed]</w:t>
      </w:r>
    </w:p>
    <w:p w14:paraId="6B4992F1" w14:textId="77777777" w:rsidR="00A22295" w:rsidRDefault="00A22295"/>
    <w:sectPr w:rsidR="00A22295" w:rsidSect="00145EA8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7295A"/>
    <w:multiLevelType w:val="hybridMultilevel"/>
    <w:tmpl w:val="B5C6023E"/>
    <w:lvl w:ilvl="0" w:tplc="87E01910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616408"/>
    <w:multiLevelType w:val="multilevel"/>
    <w:tmpl w:val="C4E2BF4E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86029602">
    <w:abstractNumId w:val="0"/>
  </w:num>
  <w:num w:numId="2" w16cid:durableId="8579618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CF4"/>
    <w:rsid w:val="0000105A"/>
    <w:rsid w:val="00014FCD"/>
    <w:rsid w:val="000556CB"/>
    <w:rsid w:val="00145EA8"/>
    <w:rsid w:val="00157B60"/>
    <w:rsid w:val="001A4F80"/>
    <w:rsid w:val="001C2643"/>
    <w:rsid w:val="002C77CC"/>
    <w:rsid w:val="00380D29"/>
    <w:rsid w:val="005062FC"/>
    <w:rsid w:val="00520E42"/>
    <w:rsid w:val="00677C3B"/>
    <w:rsid w:val="006E54CD"/>
    <w:rsid w:val="007A5AB0"/>
    <w:rsid w:val="00863FE0"/>
    <w:rsid w:val="0089139D"/>
    <w:rsid w:val="00A22295"/>
    <w:rsid w:val="00AA3B38"/>
    <w:rsid w:val="00BF72DD"/>
    <w:rsid w:val="00C06E26"/>
    <w:rsid w:val="00D148A2"/>
    <w:rsid w:val="00D3178C"/>
    <w:rsid w:val="00D41200"/>
    <w:rsid w:val="00E551A8"/>
    <w:rsid w:val="00E70618"/>
    <w:rsid w:val="00EA0CF4"/>
    <w:rsid w:val="00EE28C3"/>
    <w:rsid w:val="00EF52AB"/>
    <w:rsid w:val="00F06E88"/>
    <w:rsid w:val="00FD5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ACB34"/>
  <w15:chartTrackingRefBased/>
  <w15:docId w15:val="{FA2E0450-4CF4-412D-97BF-6AA10E3F0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6E88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ListParagraph"/>
    <w:link w:val="Style1Char"/>
    <w:qFormat/>
    <w:rsid w:val="001A4F80"/>
    <w:pPr>
      <w:numPr>
        <w:numId w:val="2"/>
      </w:numPr>
      <w:ind w:left="1080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Style1Char">
    <w:name w:val="Style1 Char"/>
    <w:basedOn w:val="DefaultParagraphFont"/>
    <w:link w:val="Style1"/>
    <w:rsid w:val="001A4F80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A4F8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F06E88"/>
    <w:rPr>
      <w:color w:val="FF0000"/>
    </w:rPr>
  </w:style>
  <w:style w:type="table" w:styleId="TableGrid">
    <w:name w:val="Table Grid"/>
    <w:basedOn w:val="TableNormal"/>
    <w:uiPriority w:val="39"/>
    <w:rsid w:val="006E54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497400A76FA4A49ACECC51A34C5B4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6EBC2F-1BC0-4F7B-B04F-5FB216F0AC08}"/>
      </w:docPartPr>
      <w:docPartBody>
        <w:p w:rsidR="00FB44C3" w:rsidRDefault="00FB44C3" w:rsidP="00FB44C3">
          <w:pPr>
            <w:pStyle w:val="1497400A76FA4A49ACECC51A34C5B4AC1"/>
          </w:pPr>
          <w:r w:rsidRPr="006E54CD">
            <w:rPr>
              <w:rStyle w:val="PlaceholderText"/>
              <w:rFonts w:eastAsiaTheme="minorHAnsi"/>
            </w:rPr>
            <w:t>Applicant Name</w:t>
          </w:r>
        </w:p>
      </w:docPartBody>
    </w:docPart>
    <w:docPart>
      <w:docPartPr>
        <w:name w:val="F9D8CB59CD564680AA565B62BD36C6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863B78-2692-4566-9D41-29CE12964429}"/>
      </w:docPartPr>
      <w:docPartBody>
        <w:p w:rsidR="0049225A" w:rsidRDefault="004F3BE0" w:rsidP="004F3BE0">
          <w:pPr>
            <w:pStyle w:val="F9D8CB59CD564680AA565B62BD36C69E"/>
          </w:pPr>
          <w:r>
            <w:rPr>
              <w:rStyle w:val="PlaceholderText"/>
              <w:rFonts w:eastAsiaTheme="minorHAnsi"/>
            </w:rPr>
            <w:t>Affiant’s Name</w:t>
          </w:r>
        </w:p>
      </w:docPartBody>
    </w:docPart>
    <w:docPart>
      <w:docPartPr>
        <w:name w:val="3D32DB221154431C96B83B5D1E44FF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BC4B19-20F8-4D0D-B780-8D2F0F2D66A5}"/>
      </w:docPartPr>
      <w:docPartBody>
        <w:p w:rsidR="0049225A" w:rsidRDefault="004F3BE0" w:rsidP="004F3BE0">
          <w:pPr>
            <w:pStyle w:val="3D32DB221154431C96B83B5D1E44FF38"/>
          </w:pPr>
          <w:r>
            <w:rPr>
              <w:rStyle w:val="PlaceholderText"/>
              <w:rFonts w:eastAsiaTheme="minorHAnsi"/>
            </w:rPr>
            <w:t>Applicant Name</w:t>
          </w:r>
        </w:p>
      </w:docPartBody>
    </w:docPart>
    <w:docPart>
      <w:docPartPr>
        <w:name w:val="4ECD19363FEE461FB3C2384F0CB0A5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C7C5FB-A0E7-4DA2-B79C-8165FA0A4272}"/>
      </w:docPartPr>
      <w:docPartBody>
        <w:p w:rsidR="0049225A" w:rsidRDefault="004F3BE0" w:rsidP="004F3BE0">
          <w:pPr>
            <w:pStyle w:val="4ECD19363FEE461FB3C2384F0CB0A598"/>
          </w:pPr>
          <w:r>
            <w:rPr>
              <w:rStyle w:val="PlaceholderText"/>
              <w:rFonts w:eastAsiaTheme="minorHAnsi"/>
            </w:rPr>
            <w:t>Name of Employer</w:t>
          </w:r>
        </w:p>
      </w:docPartBody>
    </w:docPart>
    <w:docPart>
      <w:docPartPr>
        <w:name w:val="DCEF9232B4744FD1B47D868F02B624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4C23AE-834F-4FFA-BED5-EA3D4F39921F}"/>
      </w:docPartPr>
      <w:docPartBody>
        <w:p w:rsidR="0049225A" w:rsidRDefault="004F3BE0" w:rsidP="004F3BE0">
          <w:pPr>
            <w:pStyle w:val="DCEF9232B4744FD1B47D868F02B624BE"/>
          </w:pPr>
          <w:r>
            <w:rPr>
              <w:rStyle w:val="PlaceholderText"/>
              <w:rFonts w:eastAsiaTheme="minorHAnsi"/>
            </w:rPr>
            <w:t>City &amp; State of Employment</w:t>
          </w:r>
        </w:p>
      </w:docPartBody>
    </w:docPart>
    <w:docPart>
      <w:docPartPr>
        <w:name w:val="FB4F9ACBEFA145E8AC88401BD498BD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D4FFC7-BEA9-4DFB-BBD5-65CC83D0863F}"/>
      </w:docPartPr>
      <w:docPartBody>
        <w:p w:rsidR="0049225A" w:rsidRDefault="004F3BE0" w:rsidP="004F3BE0">
          <w:pPr>
            <w:pStyle w:val="FB4F9ACBEFA145E8AC88401BD498BD78"/>
          </w:pPr>
          <w:r>
            <w:rPr>
              <w:rStyle w:val="PlaceholderText"/>
              <w:rFonts w:eastAsiaTheme="minorHAnsi"/>
            </w:rPr>
            <w:t>Applicant Name</w:t>
          </w:r>
        </w:p>
      </w:docPartBody>
    </w:docPart>
    <w:docPart>
      <w:docPartPr>
        <w:name w:val="57D49D46E3364F17B3FC0B7D5BEA67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FE56FC-F500-4A62-8EA5-7130B3C05C03}"/>
      </w:docPartPr>
      <w:docPartBody>
        <w:p w:rsidR="0049225A" w:rsidRDefault="004F3BE0" w:rsidP="004F3BE0">
          <w:pPr>
            <w:pStyle w:val="57D49D46E3364F17B3FC0B7D5BEA670D"/>
          </w:pPr>
          <w:r w:rsidRPr="00721D0F">
            <w:rPr>
              <w:color w:val="FF0000"/>
            </w:rPr>
            <w:t>List each year (i.e. 2018, 2019, 2020)</w:t>
          </w:r>
        </w:p>
      </w:docPartBody>
    </w:docPart>
    <w:docPart>
      <w:docPartPr>
        <w:name w:val="35F8E09503774024A236E58FB26164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113522-787B-40FD-8683-822177023262}"/>
      </w:docPartPr>
      <w:docPartBody>
        <w:p w:rsidR="0049225A" w:rsidRDefault="004F3BE0" w:rsidP="004F3BE0">
          <w:pPr>
            <w:pStyle w:val="35F8E09503774024A236E58FB2616441"/>
          </w:pPr>
          <w:r>
            <w:rPr>
              <w:rStyle w:val="PlaceholderText"/>
              <w:rFonts w:eastAsiaTheme="minorHAnsi"/>
            </w:rPr>
            <w:t>Select One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4C3"/>
    <w:rsid w:val="00014FCD"/>
    <w:rsid w:val="002314F4"/>
    <w:rsid w:val="0049225A"/>
    <w:rsid w:val="004F3BE0"/>
    <w:rsid w:val="005062FC"/>
    <w:rsid w:val="00FB4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4C3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F3BE0"/>
    <w:rPr>
      <w:color w:val="FF0000"/>
    </w:rPr>
  </w:style>
  <w:style w:type="paragraph" w:customStyle="1" w:styleId="1497400A76FA4A49ACECC51A34C5B4AC1">
    <w:name w:val="1497400A76FA4A49ACECC51A34C5B4AC1"/>
    <w:rsid w:val="00FB44C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0"/>
      <w14:ligatures w14:val="none"/>
    </w:rPr>
  </w:style>
  <w:style w:type="paragraph" w:customStyle="1" w:styleId="F9D8CB59CD564680AA565B62BD36C69E">
    <w:name w:val="F9D8CB59CD564680AA565B62BD36C69E"/>
    <w:rsid w:val="004F3BE0"/>
    <w:pPr>
      <w:spacing w:line="278" w:lineRule="auto"/>
    </w:pPr>
    <w:rPr>
      <w:sz w:val="24"/>
      <w:szCs w:val="24"/>
    </w:rPr>
  </w:style>
  <w:style w:type="paragraph" w:customStyle="1" w:styleId="3D32DB221154431C96B83B5D1E44FF38">
    <w:name w:val="3D32DB221154431C96B83B5D1E44FF38"/>
    <w:rsid w:val="004F3BE0"/>
    <w:pPr>
      <w:spacing w:line="278" w:lineRule="auto"/>
    </w:pPr>
    <w:rPr>
      <w:sz w:val="24"/>
      <w:szCs w:val="24"/>
    </w:rPr>
  </w:style>
  <w:style w:type="paragraph" w:customStyle="1" w:styleId="4ECD19363FEE461FB3C2384F0CB0A598">
    <w:name w:val="4ECD19363FEE461FB3C2384F0CB0A598"/>
    <w:rsid w:val="004F3BE0"/>
    <w:pPr>
      <w:spacing w:line="278" w:lineRule="auto"/>
    </w:pPr>
    <w:rPr>
      <w:sz w:val="24"/>
      <w:szCs w:val="24"/>
    </w:rPr>
  </w:style>
  <w:style w:type="paragraph" w:customStyle="1" w:styleId="DCEF9232B4744FD1B47D868F02B624BE">
    <w:name w:val="DCEF9232B4744FD1B47D868F02B624BE"/>
    <w:rsid w:val="004F3BE0"/>
    <w:pPr>
      <w:spacing w:line="278" w:lineRule="auto"/>
    </w:pPr>
    <w:rPr>
      <w:sz w:val="24"/>
      <w:szCs w:val="24"/>
    </w:rPr>
  </w:style>
  <w:style w:type="paragraph" w:customStyle="1" w:styleId="FB4F9ACBEFA145E8AC88401BD498BD78">
    <w:name w:val="FB4F9ACBEFA145E8AC88401BD498BD78"/>
    <w:rsid w:val="004F3BE0"/>
    <w:pPr>
      <w:spacing w:line="278" w:lineRule="auto"/>
    </w:pPr>
    <w:rPr>
      <w:sz w:val="24"/>
      <w:szCs w:val="24"/>
    </w:rPr>
  </w:style>
  <w:style w:type="paragraph" w:customStyle="1" w:styleId="57D49D46E3364F17B3FC0B7D5BEA670D">
    <w:name w:val="57D49D46E3364F17B3FC0B7D5BEA670D"/>
    <w:rsid w:val="004F3BE0"/>
    <w:pPr>
      <w:spacing w:line="278" w:lineRule="auto"/>
    </w:pPr>
    <w:rPr>
      <w:sz w:val="24"/>
      <w:szCs w:val="24"/>
    </w:rPr>
  </w:style>
  <w:style w:type="paragraph" w:customStyle="1" w:styleId="35F8E09503774024A236E58FB2616441">
    <w:name w:val="35F8E09503774024A236E58FB2616441"/>
    <w:rsid w:val="004F3BE0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0ceefe6-e0ef-4922-81ad-301368449d84">
      <Terms xmlns="http://schemas.microsoft.com/office/infopath/2007/PartnerControls"/>
    </lcf76f155ced4ddcb4097134ff3c332f>
    <Notes xmlns="40ceefe6-e0ef-4922-81ad-301368449d84" xsi:nil="true"/>
    <_ApprovalAssignedTo xmlns="40ceefe6-e0ef-4922-81ad-301368449d84">
      <UserInfo>
        <DisplayName/>
        <AccountId xsi:nil="true"/>
        <AccountType/>
      </UserInfo>
    </_ApprovalAssignedTo>
    <_ApprovalRespondedBy xmlns="40ceefe6-e0ef-4922-81ad-301368449d84">
      <UserInfo>
        <DisplayName/>
        <AccountId xsi:nil="true"/>
        <AccountType/>
      </UserInfo>
    </_ApprovalRespondedBy>
    <_ApprovalSentBy xmlns="40ceefe6-e0ef-4922-81ad-301368449d84">
      <UserInfo>
        <DisplayName/>
        <AccountId xsi:nil="true"/>
        <AccountType/>
      </UserInfo>
    </_ApprovalSentBy>
    <_ApprovalStatus xmlns="40ceefe6-e0ef-4922-81ad-301368449d84">0</_ApprovalStatu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B4D8D4360AD940B3B97521CE475F98" ma:contentTypeVersion="18" ma:contentTypeDescription="Create a new document." ma:contentTypeScope="" ma:versionID="bd142251076bf8d0eddccbd9da590ad7">
  <xsd:schema xmlns:xsd="http://www.w3.org/2001/XMLSchema" xmlns:xs="http://www.w3.org/2001/XMLSchema" xmlns:p="http://schemas.microsoft.com/office/2006/metadata/properties" xmlns:ns2="40ceefe6-e0ef-4922-81ad-301368449d84" targetNamespace="http://schemas.microsoft.com/office/2006/metadata/properties" ma:root="true" ma:fieldsID="16e228897a8f90ab93bbc2823a4f7a24" ns2:_="">
    <xsd:import namespace="40ceefe6-e0ef-4922-81ad-301368449d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MediaServiceLocation" minOccurs="0"/>
                <xsd:element ref="ns2:Notes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ceefe6-e0ef-4922-81ad-301368449d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588a9c-c022-4627-81b1-9f2c4db3cd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Notes" ma:index="20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_ApprovalAssignedTo" ma:index="21" nillable="true" ma:displayName="Approver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22" nillable="true" ma:displayName="Response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23" nillable="true" ma:displayName="Approval Creator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24" nillable="true" ma:displayName="Approval status" ma:internalName="_ApprovalStatu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04A5203-7B84-4FD5-B401-226C90342528}">
  <ds:schemaRefs>
    <ds:schemaRef ds:uri="http://schemas.microsoft.com/office/2006/metadata/properties"/>
    <ds:schemaRef ds:uri="http://schemas.microsoft.com/office/infopath/2007/PartnerControls"/>
    <ds:schemaRef ds:uri="40ceefe6-e0ef-4922-81ad-301368449d84"/>
  </ds:schemaRefs>
</ds:datastoreItem>
</file>

<file path=customXml/itemProps2.xml><?xml version="1.0" encoding="utf-8"?>
<ds:datastoreItem xmlns:ds="http://schemas.openxmlformats.org/officeDocument/2006/customXml" ds:itemID="{593563C8-5843-4DD5-8621-A1CB6B6F5E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ceefe6-e0ef-4922-81ad-301368449d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E9B72B0-A32D-47F9-99A9-6D9FDF90904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pastPracticeAffidavit.dotx</Template>
  <TotalTime>0</TotalTime>
  <Pages>1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Affidavit of Employer</vt:lpstr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Affidavit of Employer</dc:title>
  <dc:subject/>
  <dc:creator>Glaser, Ashlea</dc:creator>
  <cp:keywords/>
  <dc:description/>
  <cp:lastModifiedBy>Lemke, Erika</cp:lastModifiedBy>
  <cp:revision>2</cp:revision>
  <dcterms:created xsi:type="dcterms:W3CDTF">2025-10-10T19:13:00Z</dcterms:created>
  <dcterms:modified xsi:type="dcterms:W3CDTF">2025-10-10T19:13:00Z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0x0101008FB4D8D4360AD940B3B97521CE475F98</vt:lpwstr>
  </property>
  <property fmtid="{D5CDD505-2E9C-101B-9397-08002B2CF9AE}" pid="3" name="ReviewedbyDirector">
    <vt:bool>false</vt:bool>
  </property>
  <property fmtid="{D5CDD505-2E9C-101B-9397-08002B2CF9AE}" pid="4" name="MediaServiceImageTags">
    <vt:lpwstr/>
  </property>
</Properties>
</file>